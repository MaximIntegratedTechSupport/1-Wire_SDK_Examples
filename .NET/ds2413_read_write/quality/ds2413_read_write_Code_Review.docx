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A8830" w14:textId="27A01ADE" w:rsidR="00CF39F4" w:rsidRPr="00D70626" w:rsidRDefault="00E17F5C" w:rsidP="001933F4">
      <w:pPr>
        <w:pStyle w:val="Heading1"/>
      </w:pPr>
      <w:bookmarkStart w:id="0" w:name="OLE_LINK10"/>
      <w:r w:rsidRPr="00D70626">
        <w:t>Software Project Information</w:t>
      </w:r>
    </w:p>
    <w:p w14:paraId="03A1FDA2" w14:textId="5DDE71AA" w:rsidR="00E17F5C" w:rsidRPr="00D70626" w:rsidRDefault="00E17F5C" w:rsidP="00E17F5C">
      <w:bookmarkStart w:id="1" w:name="OLE_LINK9"/>
      <w:bookmarkEnd w:id="0"/>
      <w:r w:rsidRPr="00D70626">
        <w:rPr>
          <w:rStyle w:val="Heading2Char"/>
        </w:rPr>
        <w:t>Presenter</w:t>
      </w:r>
      <w:r w:rsidR="00F03D3B" w:rsidRPr="00D70626">
        <w:rPr>
          <w:rStyle w:val="Heading2Char"/>
        </w:rPr>
        <w:t>/Developer</w:t>
      </w:r>
      <w:r w:rsidRPr="00D70626">
        <w:t>: Brian Hindman</w:t>
      </w:r>
    </w:p>
    <w:bookmarkEnd w:id="1"/>
    <w:p w14:paraId="431E28EE" w14:textId="16C971BB" w:rsidR="00E17F5C" w:rsidRPr="00D70626" w:rsidRDefault="00E17F5C" w:rsidP="00E17F5C">
      <w:r w:rsidRPr="00D70626">
        <w:rPr>
          <w:rStyle w:val="Heading2Char"/>
        </w:rPr>
        <w:t>Attendees</w:t>
      </w:r>
      <w:r w:rsidRPr="00D70626">
        <w:t>: Venkatesh Karra</w:t>
      </w:r>
    </w:p>
    <w:p w14:paraId="18FB042B" w14:textId="6EDDB179" w:rsidR="00E17F5C" w:rsidRPr="00D70626" w:rsidRDefault="00E17F5C" w:rsidP="00E17F5C">
      <w:r w:rsidRPr="00D70626">
        <w:rPr>
          <w:rStyle w:val="Heading2Char"/>
        </w:rPr>
        <w:t>Code to be Reviewed</w:t>
      </w:r>
      <w:r w:rsidRPr="00D70626">
        <w:t xml:space="preserve">: </w:t>
      </w:r>
      <w:r w:rsidR="0061620B">
        <w:t xml:space="preserve">DS2413 Read/Write </w:t>
      </w:r>
    </w:p>
    <w:p w14:paraId="2ABE7D48" w14:textId="6C2373C0" w:rsidR="00E17F5C" w:rsidRPr="00D70626" w:rsidRDefault="00E17F5C" w:rsidP="00E17F5C">
      <w:r w:rsidRPr="00D70626">
        <w:rPr>
          <w:rStyle w:val="Heading2Char"/>
        </w:rPr>
        <w:t>Language</w:t>
      </w:r>
      <w:r w:rsidRPr="00D70626">
        <w:t xml:space="preserve">: </w:t>
      </w:r>
      <w:r w:rsidR="00466CCF">
        <w:t>Microsoft C#</w:t>
      </w:r>
    </w:p>
    <w:p w14:paraId="6F5E0847" w14:textId="37A0F14E" w:rsidR="00E17F5C" w:rsidRPr="00D70626" w:rsidRDefault="00E17F5C" w:rsidP="00E17F5C">
      <w:r w:rsidRPr="00D70626">
        <w:rPr>
          <w:rStyle w:val="Heading2Char"/>
        </w:rPr>
        <w:t>Review Date</w:t>
      </w:r>
      <w:r w:rsidRPr="00D70626">
        <w:t>: 1</w:t>
      </w:r>
      <w:r w:rsidR="0061620B">
        <w:t>1</w:t>
      </w:r>
      <w:r w:rsidRPr="00D70626">
        <w:t>/</w:t>
      </w:r>
      <w:r w:rsidR="0061620B">
        <w:t>18</w:t>
      </w:r>
      <w:r w:rsidRPr="00D70626">
        <w:t>/2022</w:t>
      </w:r>
    </w:p>
    <w:p w14:paraId="28F0B6C3" w14:textId="60F78CAF" w:rsidR="00E17F5C" w:rsidRPr="00D70626" w:rsidRDefault="00E17F5C" w:rsidP="00E17F5C">
      <w:r w:rsidRPr="00D70626">
        <w:rPr>
          <w:rStyle w:val="Heading2Char"/>
        </w:rPr>
        <w:t>Review Time</w:t>
      </w:r>
      <w:r w:rsidRPr="00D70626">
        <w:t xml:space="preserve">: </w:t>
      </w:r>
      <w:r w:rsidR="00E93DF4">
        <w:t>11</w:t>
      </w:r>
      <w:r w:rsidR="00466CCF">
        <w:t>:</w:t>
      </w:r>
      <w:r w:rsidR="00E93DF4">
        <w:t>3</w:t>
      </w:r>
      <w:r w:rsidR="00466CCF">
        <w:t>0</w:t>
      </w:r>
      <w:r w:rsidRPr="00D70626">
        <w:t xml:space="preserve"> P.M. CST</w:t>
      </w:r>
    </w:p>
    <w:p w14:paraId="71E1B50A" w14:textId="6E51AA06" w:rsidR="008A010A" w:rsidRPr="00D70626" w:rsidRDefault="008A010A" w:rsidP="008A010A">
      <w:pPr>
        <w:pStyle w:val="Heading1"/>
      </w:pPr>
      <w:r w:rsidRPr="00D70626">
        <w:t>Action Items</w:t>
      </w:r>
    </w:p>
    <w:p w14:paraId="71318821" w14:textId="74E39D8F" w:rsidR="00E17F5C" w:rsidRPr="00D70626" w:rsidRDefault="002C40B9" w:rsidP="00F03D3B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Finish putting </w:t>
      </w:r>
      <w:r w:rsidR="00466CCF">
        <w:rPr>
          <w:lang w:val="en-US"/>
        </w:rPr>
        <w:t xml:space="preserve">in </w:t>
      </w:r>
      <w:r w:rsidR="005C101B">
        <w:rPr>
          <w:lang w:val="en-US"/>
        </w:rPr>
        <w:t>Doxygen comments</w:t>
      </w:r>
      <w:r w:rsidR="00F03D3B" w:rsidRPr="00D70626">
        <w:rPr>
          <w:lang w:val="en-US"/>
        </w:rPr>
        <w:t>.</w:t>
      </w:r>
    </w:p>
    <w:p w14:paraId="6629E63B" w14:textId="5B205EB9" w:rsidR="00F03D3B" w:rsidRDefault="00CE4544" w:rsidP="00F03D3B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Digitally Sign the executable</w:t>
      </w:r>
      <w:r w:rsidR="00F03D3B" w:rsidRPr="00D70626">
        <w:rPr>
          <w:lang w:val="en-US"/>
        </w:rPr>
        <w:t>.</w:t>
      </w:r>
    </w:p>
    <w:p w14:paraId="03DECF14" w14:textId="5AA490B1" w:rsidR="002C40B9" w:rsidRPr="00D70626" w:rsidRDefault="002C40B9" w:rsidP="00F03D3B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Complete the readme.md</w:t>
      </w:r>
    </w:p>
    <w:p w14:paraId="29053D13" w14:textId="505E9F74" w:rsidR="00F03D3B" w:rsidRPr="00D70626" w:rsidRDefault="00F03D3B" w:rsidP="00F03D3B"/>
    <w:p w14:paraId="5917F58A" w14:textId="4996CFD3" w:rsidR="00F03D3B" w:rsidRPr="00D70626" w:rsidRDefault="00F03D3B" w:rsidP="00F03D3B">
      <w:pPr>
        <w:pStyle w:val="Heading1"/>
      </w:pPr>
      <w:r w:rsidRPr="00D70626">
        <w:t>Completion of Action Items</w:t>
      </w:r>
    </w:p>
    <w:p w14:paraId="1021E90C" w14:textId="696E99D6" w:rsidR="00F03D3B" w:rsidRPr="00D70626" w:rsidRDefault="00F03D3B" w:rsidP="00F03D3B">
      <w:r w:rsidRPr="00D70626">
        <w:t>Completed on 1</w:t>
      </w:r>
      <w:r w:rsidR="0061620B">
        <w:t>1</w:t>
      </w:r>
      <w:r w:rsidRPr="00D70626">
        <w:t>/</w:t>
      </w:r>
      <w:r w:rsidR="000309D3">
        <w:t>??</w:t>
      </w:r>
      <w:r w:rsidRPr="00D70626">
        <w:t>/2022 by Brian Hindman</w:t>
      </w:r>
    </w:p>
    <w:sectPr w:rsidR="00F03D3B" w:rsidRPr="00D70626" w:rsidSect="00114E6E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type w:val="continuous"/>
      <w:pgSz w:w="12240" w:h="15840"/>
      <w:pgMar w:top="2045" w:right="1267" w:bottom="1440" w:left="1627" w:header="907" w:footer="1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207DA0" w14:textId="77777777" w:rsidR="001C6187" w:rsidRDefault="001C6187" w:rsidP="00E4555D">
      <w:r>
        <w:separator/>
      </w:r>
    </w:p>
  </w:endnote>
  <w:endnote w:type="continuationSeparator" w:id="0">
    <w:p w14:paraId="2D449826" w14:textId="77777777" w:rsidR="001C6187" w:rsidRDefault="001C6187" w:rsidP="00E455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40FC4FE6-B647-4A65-9F0D-4578755D214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D3BFCDF-6A4C-4FA1-84D1-217FD73C6716}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Barlow">
    <w:panose1 w:val="00000500000000000000"/>
    <w:charset w:val="00"/>
    <w:family w:val="auto"/>
    <w:pitch w:val="variable"/>
    <w:sig w:usb0="20000007" w:usb1="00000000" w:usb2="00000000" w:usb3="00000000" w:csb0="00000193" w:csb1="00000000"/>
    <w:embedRegular r:id="rId3" w:fontKey="{DD2973CE-3822-4BFF-9FCD-A95B99744942}"/>
    <w:embedBold r:id="rId4" w:fontKey="{305204C3-2AD5-4900-82A4-68FF67290C67}"/>
    <w:embedItalic r:id="rId5" w:fontKey="{63225F1E-ABD9-4D62-92E1-CD86813CD355}"/>
    <w:embedBoldItalic r:id="rId6" w:fontKey="{0B3AAA7F-9AAA-41D0-9528-FBF9569C2176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34A55205-C0A3-4C48-8D5D-5395E478AA4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BE550E3F-145F-4144-A604-E3F6D6B9F82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04"/>
      <w:gridCol w:w="6742"/>
    </w:tblGrid>
    <w:tr w:rsidR="00C14985" w14:paraId="1DC07C4F" w14:textId="77777777" w:rsidTr="00C14985">
      <w:tc>
        <w:tcPr>
          <w:tcW w:w="2605" w:type="dxa"/>
        </w:tcPr>
        <w:p w14:paraId="0A3E8ACE" w14:textId="77777777" w:rsidR="00C14985" w:rsidRDefault="00C14985" w:rsidP="00C14985">
          <w:pPr>
            <w:pStyle w:val="Footer"/>
            <w:tabs>
              <w:tab w:val="clear" w:pos="4680"/>
              <w:tab w:val="left" w:pos="185"/>
              <w:tab w:val="right" w:pos="1620"/>
              <w:tab w:val="center" w:pos="2229"/>
            </w:tabs>
            <w:jc w:val="both"/>
            <w:rPr>
              <w:b/>
              <w:bCs/>
              <w:color w:val="838686" w:themeColor="background2" w:themeShade="BF"/>
              <w:sz w:val="22"/>
              <w:szCs w:val="22"/>
            </w:rPr>
          </w:pP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begin"/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instrText xml:space="preserve"> PAGE   \* MERGEFORMAT </w:instrText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separate"/>
          </w:r>
          <w:r w:rsidR="00062412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t>2</w:t>
          </w:r>
          <w:r w:rsidRPr="00CC2F8A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fldChar w:fldCharType="end"/>
          </w:r>
        </w:p>
      </w:tc>
      <w:tc>
        <w:tcPr>
          <w:tcW w:w="6745" w:type="dxa"/>
        </w:tcPr>
        <w:p w14:paraId="1C5FAEC5" w14:textId="77777777" w:rsidR="00C14985" w:rsidRDefault="001C6187" w:rsidP="00C14985">
          <w:pPr>
            <w:pStyle w:val="Footer"/>
            <w:tabs>
              <w:tab w:val="clear" w:pos="4680"/>
              <w:tab w:val="right" w:pos="1620"/>
            </w:tabs>
            <w:jc w:val="right"/>
            <w:rPr>
              <w:b/>
              <w:bCs/>
              <w:color w:val="838686" w:themeColor="background2" w:themeShade="BF"/>
              <w:sz w:val="22"/>
              <w:szCs w:val="22"/>
            </w:rPr>
          </w:pPr>
          <w:sdt>
            <w:sdtPr>
              <w:rPr>
                <w:color w:val="838686" w:themeColor="background2" w:themeShade="BF"/>
              </w:rPr>
              <w:alias w:val="Confidentiality"/>
              <w:tag w:val="Confidentiality"/>
              <w:id w:val="-573123825"/>
              <w:comboBox>
                <w:listItem w:value="Choose an item."/>
                <w:listItem w:displayText="©2021 Analog Devices, Inc. All rights reserved. " w:value="©2021 Analog Devices, Inc. All rights reserved. "/>
                <w:listItem w:displayText="Analog Devices Confidential Information. ©2021 Analog Devices, Inc. All rights reserved. " w:value="Analog Devices Confidential Information. ©2021 Analog Devices, Inc. All rights reserved. "/>
                <w:listItem w:displayText="Analog Devices Confidential Information—Not for External Distribution. ©2021 Analog Devices, Inc. All rights reserved." w:value="Analog Devices Confidential Information—Not for External Distribution. ©2021 Analog Devices, Inc. All rights reserved."/>
              </w:comboBox>
            </w:sdtPr>
            <w:sdtEndPr/>
            <w:sdtContent>
              <w:r w:rsidR="00716E76">
                <w:rPr>
                  <w:color w:val="838686" w:themeColor="background2" w:themeShade="BF"/>
                </w:rPr>
                <w:t>©202</w:t>
              </w:r>
              <w:r w:rsidR="002F1C4E">
                <w:rPr>
                  <w:color w:val="838686" w:themeColor="background2" w:themeShade="BF"/>
                </w:rPr>
                <w:t>1</w:t>
              </w:r>
              <w:r w:rsidR="00716E76">
                <w:rPr>
                  <w:color w:val="838686" w:themeColor="background2" w:themeShade="BF"/>
                </w:rPr>
                <w:t xml:space="preserve"> Analog Devices, Inc. All rights reserved. </w:t>
              </w:r>
            </w:sdtContent>
          </w:sdt>
        </w:p>
      </w:tc>
    </w:tr>
  </w:tbl>
  <w:p w14:paraId="7C6D93C6" w14:textId="77777777" w:rsidR="00A613C7" w:rsidRPr="00220DDE" w:rsidRDefault="00A613C7" w:rsidP="00C14985">
    <w:pPr>
      <w:pStyle w:val="Footer"/>
      <w:tabs>
        <w:tab w:val="clear" w:pos="4680"/>
        <w:tab w:val="right" w:pos="1620"/>
      </w:tabs>
      <w:rPr>
        <w:i/>
        <w:iCs/>
        <w:color w:val="838686" w:themeColor="background2" w:themeShade="BF"/>
      </w:rPr>
    </w:pPr>
    <w:r w:rsidRPr="00CC2F8A">
      <w:rPr>
        <w:i/>
        <w:iCs/>
        <w:noProof/>
        <w:color w:val="838686" w:themeColor="background2" w:themeShade="BF"/>
        <w:lang w:eastAsia="en-US" w:bidi="ar-SA"/>
      </w:rPr>
      <w:drawing>
        <wp:anchor distT="0" distB="0" distL="114300" distR="114300" simplePos="0" relativeHeight="251676672" behindDoc="1" locked="1" layoutInCell="1" allowOverlap="1" wp14:anchorId="202A810F" wp14:editId="19A5E2F6">
          <wp:simplePos x="0" y="0"/>
          <wp:positionH relativeFrom="page">
            <wp:posOffset>5640705</wp:posOffset>
          </wp:positionH>
          <wp:positionV relativeFrom="page">
            <wp:posOffset>7795260</wp:posOffset>
          </wp:positionV>
          <wp:extent cx="2120900" cy="2286000"/>
          <wp:effectExtent l="0" t="0" r="0" b="0"/>
          <wp:wrapNone/>
          <wp:docPr id="841" name="Picture 8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Artboard 3@8x.png"/>
                  <pic:cNvPicPr/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20900" cy="228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1632F" w:rsidRPr="00CC2F8A">
      <w:rPr>
        <w:i/>
        <w:iCs/>
        <w:noProof/>
        <w:color w:val="838686" w:themeColor="background2" w:themeShade="BF"/>
        <w:lang w:eastAsia="en-US" w:bidi="ar-SA"/>
      </w:rPr>
      <mc:AlternateContent>
        <mc:Choice Requires="wps">
          <w:drawing>
            <wp:anchor distT="182880" distB="91440" distL="114300" distR="114300" simplePos="0" relativeHeight="251679744" behindDoc="0" locked="1" layoutInCell="1" allowOverlap="0" wp14:anchorId="0C00A7ED" wp14:editId="1036D730">
              <wp:simplePos x="0" y="0"/>
              <wp:positionH relativeFrom="margin">
                <wp:align>center</wp:align>
              </wp:positionH>
              <wp:positionV relativeFrom="bottomMargin">
                <wp:posOffset>164465</wp:posOffset>
              </wp:positionV>
              <wp:extent cx="5943600" cy="0"/>
              <wp:effectExtent l="0" t="0" r="19050" b="19050"/>
              <wp:wrapTopAndBottom/>
              <wp:docPr id="50" name="Straight Connector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EF9D4F2" id="Straight Connector 50" o:spid="_x0000_s1026" style="position:absolute;z-index:251679744;visibility:visible;mso-wrap-style:square;mso-width-percent:0;mso-wrap-distance-left:9pt;mso-wrap-distance-top:14.4pt;mso-wrap-distance-right:9pt;mso-wrap-distance-bottom:7.2pt;mso-position-horizontal:center;mso-position-horizontal-relative:margin;mso-position-vertical:absolute;mso-position-vertical-relative:bottom-margin-area;mso-width-percent:0;mso-width-relative:margin" from="0,12.95pt" to="468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" o:allowoverlap="f" strokecolor="#838686 [2414]" strokeweight=".5pt">
              <v:stroke joinstyle="miter"/>
              <w10:wrap type="topAndBottom" anchorx="margin" anchory="margin"/>
              <w10:anchorlock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387"/>
      <w:gridCol w:w="2959"/>
    </w:tblGrid>
    <w:tr w:rsidR="00873279" w14:paraId="69C9EC68" w14:textId="77777777" w:rsidTr="00BF2CA2">
      <w:tc>
        <w:tcPr>
          <w:tcW w:w="6390" w:type="dxa"/>
        </w:tcPr>
        <w:p w14:paraId="138472DC" w14:textId="77777777" w:rsidR="00873279" w:rsidRDefault="001C6187" w:rsidP="00873279">
          <w:sdt>
            <w:sdtPr>
              <w:rPr>
                <w:color w:val="838686" w:themeColor="background2" w:themeShade="BF"/>
              </w:rPr>
              <w:alias w:val="Confidentiality"/>
              <w:tag w:val="Confidentiality"/>
              <w:id w:val="2014029309"/>
              <w:comboBox>
                <w:listItem w:value="Choose an item."/>
                <w:listItem w:displayText="©2021 Analog Devices, Inc. All rights reserved. " w:value="©2021 Analog Devices, Inc. All rights reserved. "/>
                <w:listItem w:displayText="Analog Devices Confidential Information. ©2021 Analog Devices, Inc. All rights reserved. " w:value="Analog Devices Confidential Information. ©2021 Analog Devices, Inc. All rights reserved. "/>
                <w:listItem w:displayText="Analog Devices Confidential Information—Not for External Distribution. ©2021 Analog Devices, Inc. All rights reserved." w:value="Analog Devices Confidential Information—Not for External Distribution. ©2021 Analog Devices, Inc. All rights reserved."/>
              </w:comboBox>
            </w:sdtPr>
            <w:sdtEndPr/>
            <w:sdtContent>
              <w:r w:rsidR="00716E76">
                <w:rPr>
                  <w:color w:val="838686" w:themeColor="background2" w:themeShade="BF"/>
                </w:rPr>
                <w:t>©202</w:t>
              </w:r>
              <w:r w:rsidR="002F1C4E">
                <w:rPr>
                  <w:color w:val="838686" w:themeColor="background2" w:themeShade="BF"/>
                </w:rPr>
                <w:t>1</w:t>
              </w:r>
              <w:r w:rsidR="00716E76">
                <w:rPr>
                  <w:color w:val="838686" w:themeColor="background2" w:themeShade="BF"/>
                </w:rPr>
                <w:t xml:space="preserve"> Analog Devices, Inc. All rights reserved. </w:t>
              </w:r>
            </w:sdtContent>
          </w:sdt>
        </w:p>
      </w:tc>
      <w:tc>
        <w:tcPr>
          <w:tcW w:w="2960" w:type="dxa"/>
        </w:tcPr>
        <w:p w14:paraId="5B370BBB" w14:textId="77777777" w:rsidR="00873279" w:rsidRDefault="00873279" w:rsidP="00873279">
          <w:pPr>
            <w:jc w:val="right"/>
          </w:pP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begin"/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instrText xml:space="preserve"> PAGE   \* MERGEFORMAT </w:instrText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separate"/>
          </w:r>
          <w:r w:rsidR="00062412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t>3</w:t>
          </w:r>
          <w:r w:rsidRPr="00CC2F8A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fldChar w:fldCharType="end"/>
          </w:r>
        </w:p>
      </w:tc>
    </w:tr>
  </w:tbl>
  <w:p w14:paraId="027F4C11" w14:textId="77777777" w:rsidR="00AE03A7" w:rsidRPr="00873279" w:rsidRDefault="00D1632F" w:rsidP="00873279">
    <w:pPr>
      <w:tabs>
        <w:tab w:val="left" w:pos="3867"/>
      </w:tabs>
      <w:rPr>
        <w:b/>
        <w:bCs/>
        <w:noProof/>
        <w:color w:val="838686" w:themeColor="background2" w:themeShade="BF"/>
        <w:sz w:val="22"/>
        <w:szCs w:val="22"/>
      </w:rPr>
    </w:pPr>
    <w:r w:rsidRPr="00CC2F8A">
      <w:rPr>
        <w:i/>
        <w:iCs/>
        <w:noProof/>
        <w:color w:val="838686" w:themeColor="background2" w:themeShade="BF"/>
        <w:lang w:eastAsia="en-US" w:bidi="ar-SA"/>
      </w:rPr>
      <mc:AlternateContent>
        <mc:Choice Requires="wps">
          <w:drawing>
            <wp:anchor distT="182880" distB="91440" distL="114300" distR="114300" simplePos="0" relativeHeight="251681792" behindDoc="0" locked="1" layoutInCell="1" allowOverlap="0" wp14:anchorId="22EA06BC" wp14:editId="071119EA">
              <wp:simplePos x="0" y="0"/>
              <wp:positionH relativeFrom="margin">
                <wp:align>center</wp:align>
              </wp:positionH>
              <wp:positionV relativeFrom="paragraph">
                <wp:posOffset>-164465</wp:posOffset>
              </wp:positionV>
              <wp:extent cx="5943600" cy="0"/>
              <wp:effectExtent l="0" t="0" r="19050" b="19050"/>
              <wp:wrapTopAndBottom/>
              <wp:docPr id="53" name="Straight Connector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300A8E9" id="Straight Connector 53" o:spid="_x0000_s1026" style="position:absolute;z-index:251681792;visibility:visible;mso-wrap-style:square;mso-width-percent:0;mso-wrap-distance-left:9pt;mso-wrap-distance-top:14.4pt;mso-wrap-distance-right:9pt;mso-wrap-distance-bottom:7.2pt;mso-position-horizontal:center;mso-position-horizontal-relative:margin;mso-position-vertical:absolute;mso-position-vertical-relative:text;mso-width-percent:0;mso-width-relative:margin" from="0,-12.95pt" to="468pt,-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" o:allowoverlap="f" strokecolor="#838686 [2414]" strokeweight=".5pt">
              <v:stroke joinstyle="miter"/>
              <w10:wrap type="topAndBottom" anchorx="margin"/>
              <w10:anchorlock/>
            </v:line>
          </w:pict>
        </mc:Fallback>
      </mc:AlternateContent>
    </w:r>
    <w:r w:rsidR="00A613C7" w:rsidRPr="00CC2F8A">
      <w:rPr>
        <w:i/>
        <w:iCs/>
        <w:noProof/>
        <w:color w:val="838686" w:themeColor="background2" w:themeShade="BF"/>
        <w:lang w:eastAsia="en-US" w:bidi="ar-SA"/>
      </w:rPr>
      <w:drawing>
        <wp:anchor distT="0" distB="0" distL="114300" distR="114300" simplePos="0" relativeHeight="251670528" behindDoc="1" locked="1" layoutInCell="1" allowOverlap="1" wp14:anchorId="361BE1A7" wp14:editId="66AC8D9F">
          <wp:simplePos x="0" y="0"/>
          <wp:positionH relativeFrom="page">
            <wp:align>left</wp:align>
          </wp:positionH>
          <wp:positionV relativeFrom="page">
            <wp:posOffset>6703060</wp:posOffset>
          </wp:positionV>
          <wp:extent cx="2651760" cy="3355340"/>
          <wp:effectExtent l="0" t="0" r="0" b="0"/>
          <wp:wrapNone/>
          <wp:docPr id="842" name="Picture 8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Artboard 3@8x.png"/>
                  <pic:cNvPicPr/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51760" cy="3355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73279">
      <w:rPr>
        <w:b/>
        <w:bCs/>
        <w:noProof/>
        <w:color w:val="838686" w:themeColor="background2" w:themeShade="BF"/>
        <w:sz w:val="22"/>
        <w:szCs w:val="22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300"/>
      <w:gridCol w:w="2123"/>
      <w:gridCol w:w="923"/>
    </w:tblGrid>
    <w:tr w:rsidR="00AE03A7" w14:paraId="7BBA946E" w14:textId="77777777" w:rsidTr="00873279">
      <w:trPr>
        <w:trHeight w:val="102"/>
      </w:trPr>
      <w:tc>
        <w:tcPr>
          <w:tcW w:w="6300" w:type="dxa"/>
        </w:tcPr>
        <w:bookmarkStart w:id="2" w:name="OLE_LINK6"/>
        <w:p w14:paraId="3992A394" w14:textId="77777777" w:rsidR="00AE03A7" w:rsidRDefault="001C6187" w:rsidP="00AE03A7">
          <w:pPr>
            <w:rPr>
              <w:i/>
              <w:iCs/>
              <w:color w:val="838686" w:themeColor="background2" w:themeShade="BF"/>
            </w:rPr>
          </w:pPr>
          <w:sdt>
            <w:sdtPr>
              <w:rPr>
                <w:color w:val="838686" w:themeColor="background2" w:themeShade="BF"/>
              </w:rPr>
              <w:alias w:val="Confidentiality"/>
              <w:tag w:val="Confidentiality"/>
              <w:id w:val="1909877316"/>
              <w:comboBox>
                <w:listItem w:value="Choose an item."/>
                <w:listItem w:displayText="©2021 Analog Devices, Inc. All rights reserved. " w:value="©2021 Analog Devices, Inc. All rights reserved. "/>
                <w:listItem w:displayText="Analog Devices Confidential Information. ©2021 Analog Devices, Inc. All rights reserved. " w:value="Analog Devices Confidential Information. ©2021 Analog Devices, Inc. All rights reserved. "/>
                <w:listItem w:displayText="Analog Devices Confidential Information—Not for External Distribution. ©2021 Analog Devices, Inc. All rights reserved." w:value="Analog Devices Confidential Information—Not for External Distribution. ©2021 Analog Devices, Inc. All rights reserved."/>
              </w:comboBox>
            </w:sdtPr>
            <w:sdtEndPr/>
            <w:sdtContent>
              <w:r w:rsidR="00716E76">
                <w:rPr>
                  <w:color w:val="838686" w:themeColor="background2" w:themeShade="BF"/>
                </w:rPr>
                <w:t>©202</w:t>
              </w:r>
              <w:r w:rsidR="002F1C4E">
                <w:rPr>
                  <w:color w:val="838686" w:themeColor="background2" w:themeShade="BF"/>
                </w:rPr>
                <w:t>1</w:t>
              </w:r>
              <w:r w:rsidR="00716E76">
                <w:rPr>
                  <w:color w:val="838686" w:themeColor="background2" w:themeShade="BF"/>
                </w:rPr>
                <w:t xml:space="preserve"> Analog Devices, Inc. All rights reserved. </w:t>
              </w:r>
            </w:sdtContent>
          </w:sdt>
          <w:bookmarkEnd w:id="2"/>
        </w:p>
      </w:tc>
      <w:tc>
        <w:tcPr>
          <w:tcW w:w="2123" w:type="dxa"/>
        </w:tcPr>
        <w:p w14:paraId="499A4220" w14:textId="4E69B819" w:rsidR="00AE03A7" w:rsidRDefault="00873279" w:rsidP="00873279">
          <w:pPr>
            <w:jc w:val="right"/>
            <w:rPr>
              <w:i/>
              <w:iCs/>
              <w:color w:val="838686" w:themeColor="background2" w:themeShade="BF"/>
            </w:rPr>
          </w:pPr>
          <w:r>
            <w:rPr>
              <w:i/>
              <w:iCs/>
              <w:color w:val="838686" w:themeColor="background2" w:themeShade="BF"/>
            </w:rPr>
            <w:fldChar w:fldCharType="begin"/>
          </w:r>
          <w:r>
            <w:rPr>
              <w:i/>
              <w:iCs/>
              <w:color w:val="838686" w:themeColor="background2" w:themeShade="BF"/>
            </w:rPr>
            <w:instrText xml:space="preserve"> DATE \@ "d MMMM yyyy" </w:instrText>
          </w:r>
          <w:r>
            <w:rPr>
              <w:i/>
              <w:iCs/>
              <w:color w:val="838686" w:themeColor="background2" w:themeShade="BF"/>
            </w:rPr>
            <w:fldChar w:fldCharType="separate"/>
          </w:r>
          <w:r w:rsidR="002C40B9">
            <w:rPr>
              <w:i/>
              <w:iCs/>
              <w:noProof/>
              <w:color w:val="838686" w:themeColor="background2" w:themeShade="BF"/>
            </w:rPr>
            <w:t>18 November 2022</w:t>
          </w:r>
          <w:r>
            <w:rPr>
              <w:i/>
              <w:iCs/>
              <w:color w:val="838686" w:themeColor="background2" w:themeShade="BF"/>
            </w:rPr>
            <w:fldChar w:fldCharType="end"/>
          </w:r>
        </w:p>
      </w:tc>
      <w:tc>
        <w:tcPr>
          <w:tcW w:w="923" w:type="dxa"/>
        </w:tcPr>
        <w:p w14:paraId="3DE7ABE7" w14:textId="77777777" w:rsidR="00AE03A7" w:rsidRDefault="00AE03A7" w:rsidP="00873279">
          <w:pPr>
            <w:jc w:val="right"/>
            <w:rPr>
              <w:i/>
              <w:iCs/>
              <w:color w:val="838686" w:themeColor="background2" w:themeShade="BF"/>
            </w:rPr>
          </w:pP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begin"/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instrText xml:space="preserve"> PAGE   \* MERGEFORMAT </w:instrText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separate"/>
          </w:r>
          <w:r w:rsidR="00062412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t>1</w:t>
          </w:r>
          <w:r w:rsidRPr="00CC2F8A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fldChar w:fldCharType="end"/>
          </w:r>
        </w:p>
      </w:tc>
    </w:tr>
  </w:tbl>
  <w:p w14:paraId="3FDD4628" w14:textId="77777777" w:rsidR="00E551BB" w:rsidRPr="00873279" w:rsidRDefault="00D1632F" w:rsidP="00873279">
    <w:pPr>
      <w:rPr>
        <w:b/>
        <w:bCs/>
        <w:noProof/>
        <w:color w:val="838686" w:themeColor="background2" w:themeShade="BF"/>
        <w:sz w:val="22"/>
        <w:szCs w:val="22"/>
      </w:rPr>
    </w:pPr>
    <w:r w:rsidRPr="00CC2F8A">
      <w:rPr>
        <w:i/>
        <w:iCs/>
        <w:noProof/>
        <w:color w:val="838686" w:themeColor="background2" w:themeShade="BF"/>
        <w:lang w:eastAsia="en-US" w:bidi="ar-SA"/>
      </w:rPr>
      <mc:AlternateContent>
        <mc:Choice Requires="wps">
          <w:drawing>
            <wp:anchor distT="182880" distB="91440" distL="114300" distR="114300" simplePos="0" relativeHeight="251677696" behindDoc="0" locked="1" layoutInCell="1" allowOverlap="0" wp14:anchorId="4A81D631" wp14:editId="7202E931">
              <wp:simplePos x="0" y="0"/>
              <wp:positionH relativeFrom="margin">
                <wp:align>center</wp:align>
              </wp:positionH>
              <wp:positionV relativeFrom="bottomMargin">
                <wp:posOffset>164465</wp:posOffset>
              </wp:positionV>
              <wp:extent cx="5943600" cy="0"/>
              <wp:effectExtent l="0" t="0" r="19050" b="19050"/>
              <wp:wrapTopAndBottom/>
              <wp:docPr id="49" name="Straight Connector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A951CD8" id="Straight Connector 49" o:spid="_x0000_s1026" style="position:absolute;z-index:251677696;visibility:visible;mso-wrap-style:square;mso-width-percent:0;mso-wrap-distance-left:9pt;mso-wrap-distance-top:14.4pt;mso-wrap-distance-right:9pt;mso-wrap-distance-bottom:7.2pt;mso-position-horizontal:center;mso-position-horizontal-relative:margin;mso-position-vertical:absolute;mso-position-vertical-relative:bottom-margin-area;mso-width-percent:0;mso-width-relative:margin" from="0,12.95pt" to="468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" o:allowoverlap="f" strokecolor="#838686 [2414]" strokeweight=".5pt">
              <v:stroke joinstyle="miter"/>
              <w10:wrap type="topAndBottom" anchorx="margin" anchory="margin"/>
              <w10:anchorlock/>
            </v:line>
          </w:pict>
        </mc:Fallback>
      </mc:AlternateContent>
    </w:r>
    <w:r w:rsidR="00C77675" w:rsidRPr="00CC2F8A">
      <w:rPr>
        <w:i/>
        <w:iCs/>
        <w:noProof/>
        <w:color w:val="838686" w:themeColor="background2" w:themeShade="BF"/>
        <w:lang w:eastAsia="en-US" w:bidi="ar-SA"/>
      </w:rPr>
      <w:drawing>
        <wp:anchor distT="0" distB="0" distL="114300" distR="114300" simplePos="0" relativeHeight="251666432" behindDoc="1" locked="1" layoutInCell="1" allowOverlap="1" wp14:anchorId="74B9035E" wp14:editId="78C3360A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2651760" cy="3355848"/>
          <wp:effectExtent l="0" t="0" r="2540" b="0"/>
          <wp:wrapNone/>
          <wp:docPr id="844" name="Picture 8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Artboard 3@8x.png"/>
                  <pic:cNvPicPr/>
                </pic:nvPicPr>
                <pic:blipFill>
                  <a:blip r:embed="rId1">
                    <a:alphaModFix/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51760" cy="33558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C61B67" w14:textId="77777777" w:rsidR="001C6187" w:rsidRDefault="001C6187" w:rsidP="00E4555D">
      <w:r>
        <w:separator/>
      </w:r>
    </w:p>
  </w:footnote>
  <w:footnote w:type="continuationSeparator" w:id="0">
    <w:p w14:paraId="7A7FC6BC" w14:textId="77777777" w:rsidR="001C6187" w:rsidRDefault="001C6187" w:rsidP="00E455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01B31" w14:textId="7CFB8C6C" w:rsidR="00A613C7" w:rsidRPr="000049A8" w:rsidRDefault="00573643" w:rsidP="00716E76">
    <w:pPr>
      <w:pStyle w:val="Subtitle"/>
      <w:jc w:val="right"/>
    </w:pPr>
    <w:r w:rsidRPr="000049A8">
      <w:rPr>
        <w:i/>
        <w:noProof/>
        <w:lang w:eastAsia="en-US" w:bidi="ar-SA"/>
      </w:rPr>
      <w:drawing>
        <wp:anchor distT="0" distB="0" distL="114300" distR="114300" simplePos="0" relativeHeight="251674624" behindDoc="0" locked="0" layoutInCell="1" allowOverlap="1" wp14:anchorId="405DC688" wp14:editId="689634C8">
          <wp:simplePos x="0" y="0"/>
          <wp:positionH relativeFrom="column">
            <wp:align>left</wp:align>
          </wp:positionH>
          <wp:positionV relativeFrom="paragraph">
            <wp:posOffset>0</wp:posOffset>
          </wp:positionV>
          <wp:extent cx="1124585" cy="451485"/>
          <wp:effectExtent l="0" t="0" r="0" b="5715"/>
          <wp:wrapNone/>
          <wp:docPr id="839" name="Picture 8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ADI-Logo-AWP-Tag-Solid.e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4712" cy="4518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alias w:val="Title"/>
        <w:tag w:val=""/>
        <w:id w:val="-175843789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F65006">
          <w:t>DS2413 Read/Write Code Review</w:t>
        </w:r>
      </w:sdtContent>
    </w:sdt>
  </w:p>
  <w:p w14:paraId="3CDFF314" w14:textId="77777777" w:rsidR="00A613C7" w:rsidRPr="00A613C7" w:rsidRDefault="00A613C7" w:rsidP="00A613C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1436E" w14:textId="11F3E307" w:rsidR="00EE43DB" w:rsidRPr="000049A8" w:rsidRDefault="000049A8" w:rsidP="001933F4">
    <w:pPr>
      <w:pStyle w:val="Subtitle"/>
    </w:pPr>
    <w:r w:rsidRPr="000049A8">
      <w:rPr>
        <w:i/>
        <w:noProof/>
        <w:lang w:eastAsia="en-US" w:bidi="ar-SA"/>
      </w:rPr>
      <w:drawing>
        <wp:anchor distT="0" distB="0" distL="114300" distR="114300" simplePos="0" relativeHeight="251672576" behindDoc="0" locked="0" layoutInCell="1" allowOverlap="1" wp14:anchorId="6573D3A4" wp14:editId="278B2581">
          <wp:simplePos x="0" y="0"/>
          <wp:positionH relativeFrom="column">
            <wp:align>right</wp:align>
          </wp:positionH>
          <wp:positionV relativeFrom="paragraph">
            <wp:posOffset>52</wp:posOffset>
          </wp:positionV>
          <wp:extent cx="1124712" cy="451811"/>
          <wp:effectExtent l="0" t="0" r="0" b="5715"/>
          <wp:wrapNone/>
          <wp:docPr id="840" name="Picture 8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ADI-Logo-AWP-Tag-Solid.e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4712" cy="4518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alias w:val="Title"/>
        <w:tag w:val=""/>
        <w:id w:val="248710781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F65006">
          <w:t>DS2413 Read/Write Code Review</w: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C4A5F" w14:textId="77777777" w:rsidR="00416BD0" w:rsidRPr="0031120C" w:rsidRDefault="0031120C" w:rsidP="0031120C">
    <w:pPr>
      <w:pStyle w:val="Header"/>
    </w:pPr>
    <w:r>
      <w:rPr>
        <w:noProof/>
        <w:lang w:eastAsia="en-US" w:bidi="ar-SA"/>
      </w:rPr>
      <mc:AlternateContent>
        <mc:Choice Requires="wps">
          <w:drawing>
            <wp:anchor distT="0" distB="457200" distL="0" distR="0" simplePos="0" relativeHeight="251667456" behindDoc="0" locked="1" layoutInCell="1" allowOverlap="1" wp14:anchorId="04C1F152" wp14:editId="1F538120">
              <wp:simplePos x="0" y="0"/>
              <wp:positionH relativeFrom="column">
                <wp:align>left</wp:align>
              </wp:positionH>
              <wp:positionV relativeFrom="page">
                <wp:posOffset>575945</wp:posOffset>
              </wp:positionV>
              <wp:extent cx="4334256" cy="758952"/>
              <wp:effectExtent l="0" t="0" r="0" b="0"/>
              <wp:wrapTopAndBottom/>
              <wp:docPr id="38" name="Text Box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34256" cy="758952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73FD1870" w14:textId="620AA7B7" w:rsidR="0031120C" w:rsidRPr="001933F4" w:rsidRDefault="00976E62" w:rsidP="001933F4">
                          <w:pPr>
                            <w:pStyle w:val="Title"/>
                          </w:pPr>
                          <w:r>
                            <w:t>DS24</w:t>
                          </w:r>
                          <w:r w:rsidR="00F65006">
                            <w:t>13</w:t>
                          </w:r>
                          <w:r>
                            <w:t xml:space="preserve"> Read/Write </w:t>
                          </w:r>
                        </w:p>
                        <w:p w14:paraId="4F9F75CD" w14:textId="09CC4634" w:rsidR="0031120C" w:rsidRPr="001933F4" w:rsidRDefault="00291A15" w:rsidP="001933F4">
                          <w:pPr>
                            <w:pStyle w:val="Subtitle"/>
                          </w:pPr>
                          <w:r>
                            <w:t>Code Review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C1F152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026" type="#_x0000_t202" style="position:absolute;margin-left:0;margin-top:45.35pt;width:341.3pt;height:59.75pt;z-index:251667456;visibility:visible;mso-wrap-style:square;mso-width-percent:0;mso-height-percent:0;mso-wrap-distance-left:0;mso-wrap-distance-top:0;mso-wrap-distance-right:0;mso-wrap-distance-bottom:36pt;mso-position-horizontal:left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" fillcolor="white [3201]" stroked="f" strokeweight=".5pt">
              <v:textbox style="mso-fit-shape-to-text:t" inset="0,0,0,0">
                <w:txbxContent>
                  <w:p w14:paraId="73FD1870" w14:textId="620AA7B7" w:rsidR="0031120C" w:rsidRPr="001933F4" w:rsidRDefault="00976E62" w:rsidP="001933F4">
                    <w:pPr>
                      <w:pStyle w:val="Title"/>
                    </w:pPr>
                    <w:r>
                      <w:t>DS24</w:t>
                    </w:r>
                    <w:r w:rsidR="00F65006">
                      <w:t>13</w:t>
                    </w:r>
                    <w:r>
                      <w:t xml:space="preserve"> Read/Write </w:t>
                    </w:r>
                  </w:p>
                  <w:p w14:paraId="4F9F75CD" w14:textId="09CC4634" w:rsidR="0031120C" w:rsidRPr="001933F4" w:rsidRDefault="00291A15" w:rsidP="001933F4">
                    <w:pPr>
                      <w:pStyle w:val="Subtitle"/>
                    </w:pPr>
                    <w:r>
                      <w:t>Code Review</w:t>
                    </w:r>
                  </w:p>
                </w:txbxContent>
              </v:textbox>
              <w10:wrap type="topAndBottom" anchory="page"/>
              <w10:anchorlock/>
            </v:shape>
          </w:pict>
        </mc:Fallback>
      </mc:AlternateContent>
    </w:r>
    <w:r>
      <w:rPr>
        <w:noProof/>
        <w:lang w:eastAsia="en-US" w:bidi="ar-SA"/>
      </w:rPr>
      <w:drawing>
        <wp:anchor distT="0" distB="0" distL="114300" distR="114300" simplePos="0" relativeHeight="251668480" behindDoc="0" locked="1" layoutInCell="1" allowOverlap="0" wp14:anchorId="618D7427" wp14:editId="0AADD99B">
          <wp:simplePos x="0" y="0"/>
          <wp:positionH relativeFrom="column">
            <wp:posOffset>4645660</wp:posOffset>
          </wp:positionH>
          <wp:positionV relativeFrom="topMargin">
            <wp:posOffset>617545</wp:posOffset>
          </wp:positionV>
          <wp:extent cx="1298448" cy="521208"/>
          <wp:effectExtent l="0" t="0" r="0" b="0"/>
          <wp:wrapSquare wrapText="bothSides"/>
          <wp:docPr id="843" name="Picture 8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ADI-Logo-AWP-Tag-KO.e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98448" cy="52120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F4FC33C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8B11E0"/>
    <w:multiLevelType w:val="hybridMultilevel"/>
    <w:tmpl w:val="D102E5FE"/>
    <w:lvl w:ilvl="0" w:tplc="E980726C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Lucida Grande" w:hAnsi="Lucida Grande" w:hint="default"/>
      </w:rPr>
    </w:lvl>
    <w:lvl w:ilvl="1" w:tplc="F8D23984">
      <w:start w:val="49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D6EF02">
      <w:start w:val="49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DCC8270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Lucida Grande" w:hAnsi="Lucida Grande" w:hint="default"/>
      </w:rPr>
    </w:lvl>
    <w:lvl w:ilvl="4" w:tplc="79809788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Lucida Grande" w:hAnsi="Lucida Grande" w:hint="default"/>
      </w:rPr>
    </w:lvl>
    <w:lvl w:ilvl="5" w:tplc="AFEA1E82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Lucida Grande" w:hAnsi="Lucida Grande" w:hint="default"/>
      </w:rPr>
    </w:lvl>
    <w:lvl w:ilvl="6" w:tplc="BDC240EC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Lucida Grande" w:hAnsi="Lucida Grande" w:hint="default"/>
      </w:rPr>
    </w:lvl>
    <w:lvl w:ilvl="7" w:tplc="2C982230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Lucida Grande" w:hAnsi="Lucida Grande" w:hint="default"/>
      </w:rPr>
    </w:lvl>
    <w:lvl w:ilvl="8" w:tplc="076868E2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Lucida Grande" w:hAnsi="Lucida Grande" w:hint="default"/>
      </w:rPr>
    </w:lvl>
  </w:abstractNum>
  <w:abstractNum w:abstractNumId="2" w15:restartNumberingAfterBreak="0">
    <w:nsid w:val="0A32497F"/>
    <w:multiLevelType w:val="hybridMultilevel"/>
    <w:tmpl w:val="70DC3BF0"/>
    <w:lvl w:ilvl="0" w:tplc="8C90D99E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color w:val="0084D6"/>
        <w:w w:val="100"/>
        <w:sz w:val="1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F47272"/>
    <w:multiLevelType w:val="hybridMultilevel"/>
    <w:tmpl w:val="FC7E02A6"/>
    <w:lvl w:ilvl="0" w:tplc="F01AC820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color w:val="0067B9" w:themeColor="accent2"/>
        <w:w w:val="100"/>
        <w:sz w:val="16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E186903"/>
    <w:multiLevelType w:val="hybridMultilevel"/>
    <w:tmpl w:val="D1BA8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F82DEA"/>
    <w:multiLevelType w:val="hybridMultilevel"/>
    <w:tmpl w:val="6E10DE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BB7D15"/>
    <w:multiLevelType w:val="hybridMultilevel"/>
    <w:tmpl w:val="F3FC9D3C"/>
    <w:lvl w:ilvl="0" w:tplc="F01AC820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color w:val="0067B9" w:themeColor="accent2"/>
        <w:w w:val="100"/>
        <w:sz w:val="16"/>
      </w:rPr>
    </w:lvl>
    <w:lvl w:ilvl="1" w:tplc="FDEA948C">
      <w:start w:val="1"/>
      <w:numFmt w:val="bullet"/>
      <w:lvlText w:val="■"/>
      <w:lvlJc w:val="left"/>
      <w:pPr>
        <w:ind w:left="2160" w:hanging="360"/>
      </w:pPr>
      <w:rPr>
        <w:rFonts w:ascii="Arial" w:hAnsi="Arial" w:cs="Arial" w:hint="default"/>
        <w:color w:val="0067B9" w:themeColor="accent2"/>
        <w:sz w:val="16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1885CC3"/>
    <w:multiLevelType w:val="hybridMultilevel"/>
    <w:tmpl w:val="220EDB1C"/>
    <w:lvl w:ilvl="0" w:tplc="D76AAF7C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color w:val="0077D8" w:themeColor="accent2" w:themeTint="E6"/>
        <w:w w:val="100"/>
        <w:sz w:val="1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9AF22CE"/>
    <w:multiLevelType w:val="hybridMultilevel"/>
    <w:tmpl w:val="D570BB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D21644"/>
    <w:multiLevelType w:val="hybridMultilevel"/>
    <w:tmpl w:val="E132FB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7C34831"/>
    <w:multiLevelType w:val="hybridMultilevel"/>
    <w:tmpl w:val="04BC197C"/>
    <w:lvl w:ilvl="0" w:tplc="F01AC820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color w:val="0067B9" w:themeColor="accent2"/>
        <w:w w:val="100"/>
        <w:sz w:val="16"/>
      </w:rPr>
    </w:lvl>
    <w:lvl w:ilvl="1" w:tplc="FF5C355A">
      <w:start w:val="1"/>
      <w:numFmt w:val="bullet"/>
      <w:pStyle w:val="ListParagraphLevel2"/>
      <w:lvlText w:val="■"/>
      <w:lvlJc w:val="left"/>
      <w:pPr>
        <w:ind w:left="2160" w:hanging="360"/>
      </w:pPr>
      <w:rPr>
        <w:rFonts w:ascii="Arial" w:hAnsi="Arial" w:hint="default"/>
        <w:color w:val="838686" w:themeColor="background2" w:themeShade="BF"/>
        <w:sz w:val="16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F775689"/>
    <w:multiLevelType w:val="hybridMultilevel"/>
    <w:tmpl w:val="A96C41D2"/>
    <w:lvl w:ilvl="0" w:tplc="6EFAEB06">
      <w:start w:val="1"/>
      <w:numFmt w:val="bullet"/>
      <w:pStyle w:val="ListParagraph"/>
      <w:lvlText w:val="u"/>
      <w:lvlJc w:val="left"/>
      <w:pPr>
        <w:ind w:left="1440" w:hanging="360"/>
      </w:pPr>
      <w:rPr>
        <w:rFonts w:ascii="Wingdings 3" w:hAnsi="Wingdings 3" w:cs="Wingdings 3" w:hint="default"/>
        <w:color w:val="838686" w:themeColor="background2" w:themeShade="BF"/>
        <w:w w:val="100"/>
        <w:sz w:val="16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9667851"/>
    <w:multiLevelType w:val="hybridMultilevel"/>
    <w:tmpl w:val="0B4A63BA"/>
    <w:lvl w:ilvl="0" w:tplc="41443422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Lucida Grande" w:hAnsi="Lucida Grande" w:hint="default"/>
      </w:rPr>
    </w:lvl>
    <w:lvl w:ilvl="1" w:tplc="45A647EE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Lucida Grande" w:hAnsi="Lucida Grande" w:hint="default"/>
      </w:rPr>
    </w:lvl>
    <w:lvl w:ilvl="2" w:tplc="F72C0354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Lucida Grande" w:hAnsi="Lucida Grande" w:hint="default"/>
      </w:rPr>
    </w:lvl>
    <w:lvl w:ilvl="3" w:tplc="FB08F31E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Lucida Grande" w:hAnsi="Lucida Grande" w:hint="default"/>
      </w:rPr>
    </w:lvl>
    <w:lvl w:ilvl="4" w:tplc="491E992E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Lucida Grande" w:hAnsi="Lucida Grande" w:hint="default"/>
      </w:rPr>
    </w:lvl>
    <w:lvl w:ilvl="5" w:tplc="F68E4C7E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Lucida Grande" w:hAnsi="Lucida Grande" w:hint="default"/>
      </w:rPr>
    </w:lvl>
    <w:lvl w:ilvl="6" w:tplc="05665A58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Lucida Grande" w:hAnsi="Lucida Grande" w:hint="default"/>
      </w:rPr>
    </w:lvl>
    <w:lvl w:ilvl="7" w:tplc="6E2E656A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Lucida Grande" w:hAnsi="Lucida Grande" w:hint="default"/>
      </w:rPr>
    </w:lvl>
    <w:lvl w:ilvl="8" w:tplc="203CEF94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Lucida Grande" w:hAnsi="Lucida Grande" w:hint="default"/>
      </w:rPr>
    </w:lvl>
  </w:abstractNum>
  <w:abstractNum w:abstractNumId="13" w15:restartNumberingAfterBreak="0">
    <w:nsid w:val="5FAD4AD9"/>
    <w:multiLevelType w:val="hybridMultilevel"/>
    <w:tmpl w:val="377C2190"/>
    <w:lvl w:ilvl="0" w:tplc="7CB48FBE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sz w:val="16"/>
        <w:u w:color="0077D8" w:themeColor="accent2" w:themeTint="E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0C369C9"/>
    <w:multiLevelType w:val="hybridMultilevel"/>
    <w:tmpl w:val="12A81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900054"/>
    <w:multiLevelType w:val="hybridMultilevel"/>
    <w:tmpl w:val="6CEC0C40"/>
    <w:lvl w:ilvl="0" w:tplc="55F89AD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E8010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C271B8">
      <w:start w:val="49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CCC68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60F82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0487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E1E8C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CAB4E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96F34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C4371D"/>
    <w:multiLevelType w:val="hybridMultilevel"/>
    <w:tmpl w:val="1F64A22E"/>
    <w:lvl w:ilvl="0" w:tplc="5078A568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Lucida Grande" w:hAnsi="Lucida Grande" w:hint="default"/>
      </w:rPr>
    </w:lvl>
    <w:lvl w:ilvl="1" w:tplc="FF724D6E">
      <w:start w:val="49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AD23A46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Lucida Grande" w:hAnsi="Lucida Grande" w:hint="default"/>
      </w:rPr>
    </w:lvl>
    <w:lvl w:ilvl="3" w:tplc="05527576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Lucida Grande" w:hAnsi="Lucida Grande" w:hint="default"/>
      </w:rPr>
    </w:lvl>
    <w:lvl w:ilvl="4" w:tplc="B5A042B0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Lucida Grande" w:hAnsi="Lucida Grande" w:hint="default"/>
      </w:rPr>
    </w:lvl>
    <w:lvl w:ilvl="5" w:tplc="AC92E138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Lucida Grande" w:hAnsi="Lucida Grande" w:hint="default"/>
      </w:rPr>
    </w:lvl>
    <w:lvl w:ilvl="6" w:tplc="AF664E8A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Lucida Grande" w:hAnsi="Lucida Grande" w:hint="default"/>
      </w:rPr>
    </w:lvl>
    <w:lvl w:ilvl="7" w:tplc="56F0CB20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Lucida Grande" w:hAnsi="Lucida Grande" w:hint="default"/>
      </w:rPr>
    </w:lvl>
    <w:lvl w:ilvl="8" w:tplc="228CCE4A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Lucida Grande" w:hAnsi="Lucida Grande" w:hint="default"/>
      </w:rPr>
    </w:lvl>
  </w:abstractNum>
  <w:abstractNum w:abstractNumId="17" w15:restartNumberingAfterBreak="0">
    <w:nsid w:val="67766228"/>
    <w:multiLevelType w:val="hybridMultilevel"/>
    <w:tmpl w:val="CA083F00"/>
    <w:lvl w:ilvl="0" w:tplc="BE3A2654">
      <w:start w:val="1"/>
      <w:numFmt w:val="bullet"/>
      <w:lvlText w:val="u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BBF4222"/>
    <w:multiLevelType w:val="hybridMultilevel"/>
    <w:tmpl w:val="AC861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D6164F"/>
    <w:multiLevelType w:val="hybridMultilevel"/>
    <w:tmpl w:val="1B8C4A58"/>
    <w:lvl w:ilvl="0" w:tplc="69CADC28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Lucida Grande" w:hAnsi="Lucida Grande" w:hint="default"/>
      </w:rPr>
    </w:lvl>
    <w:lvl w:ilvl="1" w:tplc="76E84362">
      <w:start w:val="49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78610E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Lucida Grande" w:hAnsi="Lucida Grande" w:hint="default"/>
      </w:rPr>
    </w:lvl>
    <w:lvl w:ilvl="3" w:tplc="AEBE1C04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Lucida Grande" w:hAnsi="Lucida Grande" w:hint="default"/>
      </w:rPr>
    </w:lvl>
    <w:lvl w:ilvl="4" w:tplc="090A1E84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Lucida Grande" w:hAnsi="Lucida Grande" w:hint="default"/>
      </w:rPr>
    </w:lvl>
    <w:lvl w:ilvl="5" w:tplc="000E82EC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Lucida Grande" w:hAnsi="Lucida Grande" w:hint="default"/>
      </w:rPr>
    </w:lvl>
    <w:lvl w:ilvl="6" w:tplc="0F929148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Lucida Grande" w:hAnsi="Lucida Grande" w:hint="default"/>
      </w:rPr>
    </w:lvl>
    <w:lvl w:ilvl="7" w:tplc="0218BA46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Lucida Grande" w:hAnsi="Lucida Grande" w:hint="default"/>
      </w:rPr>
    </w:lvl>
    <w:lvl w:ilvl="8" w:tplc="957A1392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Lucida Grande" w:hAnsi="Lucida Grande" w:hint="default"/>
      </w:rPr>
    </w:lvl>
  </w:abstractNum>
  <w:num w:numId="1">
    <w:abstractNumId w:val="19"/>
  </w:num>
  <w:num w:numId="2">
    <w:abstractNumId w:val="16"/>
  </w:num>
  <w:num w:numId="3">
    <w:abstractNumId w:val="1"/>
  </w:num>
  <w:num w:numId="4">
    <w:abstractNumId w:val="15"/>
  </w:num>
  <w:num w:numId="5">
    <w:abstractNumId w:val="12"/>
  </w:num>
  <w:num w:numId="6">
    <w:abstractNumId w:val="9"/>
  </w:num>
  <w:num w:numId="7">
    <w:abstractNumId w:val="17"/>
  </w:num>
  <w:num w:numId="8">
    <w:abstractNumId w:val="13"/>
  </w:num>
  <w:num w:numId="9">
    <w:abstractNumId w:val="7"/>
  </w:num>
  <w:num w:numId="10">
    <w:abstractNumId w:val="2"/>
  </w:num>
  <w:num w:numId="11">
    <w:abstractNumId w:val="3"/>
  </w:num>
  <w:num w:numId="12">
    <w:abstractNumId w:val="6"/>
  </w:num>
  <w:num w:numId="13">
    <w:abstractNumId w:val="0"/>
  </w:num>
  <w:num w:numId="14">
    <w:abstractNumId w:val="11"/>
  </w:num>
  <w:num w:numId="15">
    <w:abstractNumId w:val="10"/>
  </w:num>
  <w:num w:numId="16">
    <w:abstractNumId w:val="4"/>
  </w:num>
  <w:num w:numId="17">
    <w:abstractNumId w:val="5"/>
  </w:num>
  <w:num w:numId="18">
    <w:abstractNumId w:val="18"/>
  </w:num>
  <w:num w:numId="19">
    <w:abstractNumId w:val="14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mirrorMargins/>
  <w:activeWritingStyle w:appName="MSWord" w:lang="fr-FR" w:vendorID="64" w:dllVersion="4096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ttachedTemplate r:id="rId1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E6E"/>
    <w:rsid w:val="00000C52"/>
    <w:rsid w:val="000049A8"/>
    <w:rsid w:val="000309D3"/>
    <w:rsid w:val="000450EC"/>
    <w:rsid w:val="00062412"/>
    <w:rsid w:val="00070FD2"/>
    <w:rsid w:val="00077139"/>
    <w:rsid w:val="000A3B1F"/>
    <w:rsid w:val="000A6FB8"/>
    <w:rsid w:val="000D005E"/>
    <w:rsid w:val="000F7C2E"/>
    <w:rsid w:val="00104605"/>
    <w:rsid w:val="00110D4C"/>
    <w:rsid w:val="00110D63"/>
    <w:rsid w:val="00112A96"/>
    <w:rsid w:val="00114E6E"/>
    <w:rsid w:val="00117EB5"/>
    <w:rsid w:val="00125456"/>
    <w:rsid w:val="00126245"/>
    <w:rsid w:val="00126D45"/>
    <w:rsid w:val="0015662B"/>
    <w:rsid w:val="00186F92"/>
    <w:rsid w:val="001933F4"/>
    <w:rsid w:val="001B4239"/>
    <w:rsid w:val="001C6187"/>
    <w:rsid w:val="001C7A64"/>
    <w:rsid w:val="001E2D8F"/>
    <w:rsid w:val="001F7A95"/>
    <w:rsid w:val="00214500"/>
    <w:rsid w:val="00220DDE"/>
    <w:rsid w:val="002432C2"/>
    <w:rsid w:val="00272E67"/>
    <w:rsid w:val="00291A15"/>
    <w:rsid w:val="002973F1"/>
    <w:rsid w:val="002A2D77"/>
    <w:rsid w:val="002B5E4E"/>
    <w:rsid w:val="002C40B9"/>
    <w:rsid w:val="002D3A55"/>
    <w:rsid w:val="002E64D3"/>
    <w:rsid w:val="002F1C4E"/>
    <w:rsid w:val="00303571"/>
    <w:rsid w:val="00305FC5"/>
    <w:rsid w:val="0031120C"/>
    <w:rsid w:val="003A7DD6"/>
    <w:rsid w:val="003C4609"/>
    <w:rsid w:val="003D41B7"/>
    <w:rsid w:val="00405A43"/>
    <w:rsid w:val="00416BD0"/>
    <w:rsid w:val="0042613C"/>
    <w:rsid w:val="00464DF6"/>
    <w:rsid w:val="00466CCF"/>
    <w:rsid w:val="00470732"/>
    <w:rsid w:val="00487A39"/>
    <w:rsid w:val="00493132"/>
    <w:rsid w:val="004B12B7"/>
    <w:rsid w:val="004B5048"/>
    <w:rsid w:val="004B69C9"/>
    <w:rsid w:val="004D5E28"/>
    <w:rsid w:val="004F0136"/>
    <w:rsid w:val="004F4D8B"/>
    <w:rsid w:val="0050130C"/>
    <w:rsid w:val="00534DBC"/>
    <w:rsid w:val="00557DB0"/>
    <w:rsid w:val="00573643"/>
    <w:rsid w:val="00577CFE"/>
    <w:rsid w:val="005A1A54"/>
    <w:rsid w:val="005A660A"/>
    <w:rsid w:val="005C101B"/>
    <w:rsid w:val="0061620B"/>
    <w:rsid w:val="0063050F"/>
    <w:rsid w:val="00631F6A"/>
    <w:rsid w:val="006753DB"/>
    <w:rsid w:val="00686FDC"/>
    <w:rsid w:val="006D16BF"/>
    <w:rsid w:val="006E2946"/>
    <w:rsid w:val="006F481D"/>
    <w:rsid w:val="00716E76"/>
    <w:rsid w:val="00754370"/>
    <w:rsid w:val="0076510C"/>
    <w:rsid w:val="0076637F"/>
    <w:rsid w:val="00777EA8"/>
    <w:rsid w:val="007B1830"/>
    <w:rsid w:val="007F4028"/>
    <w:rsid w:val="00832748"/>
    <w:rsid w:val="008460BF"/>
    <w:rsid w:val="00852C7E"/>
    <w:rsid w:val="00870C55"/>
    <w:rsid w:val="00873279"/>
    <w:rsid w:val="00875BA9"/>
    <w:rsid w:val="00876847"/>
    <w:rsid w:val="008A010A"/>
    <w:rsid w:val="008A2C32"/>
    <w:rsid w:val="008A7DCB"/>
    <w:rsid w:val="008B0EDE"/>
    <w:rsid w:val="008B76B8"/>
    <w:rsid w:val="008C348E"/>
    <w:rsid w:val="008E0063"/>
    <w:rsid w:val="00976E62"/>
    <w:rsid w:val="00983FF0"/>
    <w:rsid w:val="009E529A"/>
    <w:rsid w:val="009E5488"/>
    <w:rsid w:val="009E60BC"/>
    <w:rsid w:val="009F4ABC"/>
    <w:rsid w:val="00A06983"/>
    <w:rsid w:val="00A11772"/>
    <w:rsid w:val="00A613C7"/>
    <w:rsid w:val="00A87661"/>
    <w:rsid w:val="00AD6BC3"/>
    <w:rsid w:val="00AE03A7"/>
    <w:rsid w:val="00B514B2"/>
    <w:rsid w:val="00B62D07"/>
    <w:rsid w:val="00B80377"/>
    <w:rsid w:val="00BB267B"/>
    <w:rsid w:val="00BB2D3E"/>
    <w:rsid w:val="00BB6E4F"/>
    <w:rsid w:val="00BD1126"/>
    <w:rsid w:val="00BE64C8"/>
    <w:rsid w:val="00BF63E3"/>
    <w:rsid w:val="00C14985"/>
    <w:rsid w:val="00C1631F"/>
    <w:rsid w:val="00C263C4"/>
    <w:rsid w:val="00C60FCE"/>
    <w:rsid w:val="00C651BD"/>
    <w:rsid w:val="00C77675"/>
    <w:rsid w:val="00CC2F8A"/>
    <w:rsid w:val="00CD21C7"/>
    <w:rsid w:val="00CE4544"/>
    <w:rsid w:val="00CE59D8"/>
    <w:rsid w:val="00CF39F4"/>
    <w:rsid w:val="00D1632F"/>
    <w:rsid w:val="00D6799A"/>
    <w:rsid w:val="00D70626"/>
    <w:rsid w:val="00D712BD"/>
    <w:rsid w:val="00DB2D4C"/>
    <w:rsid w:val="00E17F5C"/>
    <w:rsid w:val="00E34E90"/>
    <w:rsid w:val="00E4555D"/>
    <w:rsid w:val="00E5138A"/>
    <w:rsid w:val="00E551BB"/>
    <w:rsid w:val="00E8476B"/>
    <w:rsid w:val="00E93DF4"/>
    <w:rsid w:val="00EA31A9"/>
    <w:rsid w:val="00EA5015"/>
    <w:rsid w:val="00EC2B8D"/>
    <w:rsid w:val="00EE43DB"/>
    <w:rsid w:val="00F03D3B"/>
    <w:rsid w:val="00F15C3E"/>
    <w:rsid w:val="00F221D1"/>
    <w:rsid w:val="00F36EEB"/>
    <w:rsid w:val="00F42621"/>
    <w:rsid w:val="00F65006"/>
    <w:rsid w:val="00F71D24"/>
    <w:rsid w:val="00FB2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381281"/>
  <w15:chartTrackingRefBased/>
  <w15:docId w15:val="{2576BEB5-EC35-4CC4-A871-8B6B6AA44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55D"/>
    <w:rPr>
      <w:rFonts w:asciiTheme="minorBidi" w:hAnsiTheme="minorBidi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41B7"/>
    <w:pPr>
      <w:spacing w:before="100" w:beforeAutospacing="1" w:after="60" w:line="240" w:lineRule="auto"/>
      <w:outlineLvl w:val="0"/>
    </w:pPr>
    <w:rPr>
      <w:rFonts w:ascii="Barlow" w:hAnsi="Barlow"/>
      <w:bCs/>
      <w:color w:val="0067B9" w:themeColor="accent2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41B7"/>
    <w:pPr>
      <w:spacing w:before="240" w:after="60"/>
      <w:outlineLvl w:val="1"/>
    </w:pPr>
    <w:rPr>
      <w:rFonts w:ascii="Barlow" w:hAnsi="Barlow"/>
      <w:b/>
      <w:bCs/>
      <w:color w:val="555659" w:themeColor="text2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41B7"/>
    <w:pPr>
      <w:spacing w:before="100" w:beforeAutospacing="1" w:after="80" w:line="240" w:lineRule="auto"/>
      <w:outlineLvl w:val="2"/>
    </w:pPr>
    <w:rPr>
      <w:rFonts w:ascii="Barlow" w:hAnsi="Barlow"/>
      <w:b/>
      <w:bCs/>
      <w:i/>
      <w:iCs/>
      <w:color w:val="555659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43DB"/>
    <w:rPr>
      <w:color w:val="1B9CD0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E43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3DB"/>
  </w:style>
  <w:style w:type="paragraph" w:styleId="Footer">
    <w:name w:val="footer"/>
    <w:basedOn w:val="Normal"/>
    <w:link w:val="FooterChar"/>
    <w:uiPriority w:val="99"/>
    <w:unhideWhenUsed/>
    <w:rsid w:val="00EE43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3DB"/>
  </w:style>
  <w:style w:type="paragraph" w:styleId="NormalWeb">
    <w:name w:val="Normal (Web)"/>
    <w:basedOn w:val="Normal"/>
    <w:uiPriority w:val="99"/>
    <w:unhideWhenUsed/>
    <w:rsid w:val="00EE43DB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3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37F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B62D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Web"/>
    <w:next w:val="Normal"/>
    <w:link w:val="TitleChar"/>
    <w:uiPriority w:val="10"/>
    <w:qFormat/>
    <w:rsid w:val="003D41B7"/>
    <w:pPr>
      <w:spacing w:before="0" w:beforeAutospacing="0" w:after="0" w:afterAutospacing="0"/>
      <w:ind w:right="720"/>
    </w:pPr>
    <w:rPr>
      <w:rFonts w:ascii="Barlow" w:eastAsiaTheme="majorEastAsia" w:hAnsi="Barlow" w:cstheme="minorBidi"/>
      <w:bCs/>
      <w:color w:val="0067B9" w:themeColor="accent2"/>
      <w:kern w:val="24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41B7"/>
    <w:rPr>
      <w:rFonts w:ascii="Barlow" w:eastAsiaTheme="majorEastAsia" w:hAnsi="Barlow"/>
      <w:bCs/>
      <w:color w:val="0067B9" w:themeColor="accent2"/>
      <w:kern w:val="24"/>
      <w:sz w:val="56"/>
      <w:szCs w:val="56"/>
    </w:rPr>
  </w:style>
  <w:style w:type="paragraph" w:styleId="Subtitle">
    <w:name w:val="Subtitle"/>
    <w:basedOn w:val="NormalWeb"/>
    <w:next w:val="Normal"/>
    <w:link w:val="SubtitleChar"/>
    <w:uiPriority w:val="11"/>
    <w:qFormat/>
    <w:rsid w:val="003D41B7"/>
    <w:pPr>
      <w:spacing w:before="120" w:beforeAutospacing="0" w:after="0" w:afterAutospacing="0"/>
      <w:ind w:right="720"/>
    </w:pPr>
    <w:rPr>
      <w:rFonts w:ascii="Barlow" w:eastAsiaTheme="majorEastAsia" w:hAnsi="Barlow" w:cstheme="minorBidi"/>
      <w:bCs/>
      <w:iCs/>
      <w:color w:val="0067B9" w:themeColor="accent2"/>
      <w:kern w:val="24"/>
      <w:sz w:val="36"/>
      <w:szCs w:val="44"/>
    </w:rPr>
  </w:style>
  <w:style w:type="character" w:customStyle="1" w:styleId="SubtitleChar">
    <w:name w:val="Subtitle Char"/>
    <w:basedOn w:val="DefaultParagraphFont"/>
    <w:link w:val="Subtitle"/>
    <w:uiPriority w:val="11"/>
    <w:rsid w:val="003D41B7"/>
    <w:rPr>
      <w:rFonts w:ascii="Barlow" w:eastAsiaTheme="majorEastAsia" w:hAnsi="Barlow"/>
      <w:bCs/>
      <w:iCs/>
      <w:color w:val="0067B9" w:themeColor="accent2"/>
      <w:kern w:val="24"/>
      <w:sz w:val="36"/>
      <w:szCs w:val="44"/>
    </w:rPr>
  </w:style>
  <w:style w:type="character" w:customStyle="1" w:styleId="Heading1Char">
    <w:name w:val="Heading 1 Char"/>
    <w:basedOn w:val="DefaultParagraphFont"/>
    <w:link w:val="Heading1"/>
    <w:uiPriority w:val="9"/>
    <w:rsid w:val="003D41B7"/>
    <w:rPr>
      <w:rFonts w:ascii="Barlow" w:hAnsi="Barlow"/>
      <w:bCs/>
      <w:color w:val="0067B9" w:themeColor="accent2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3D41B7"/>
    <w:rPr>
      <w:rFonts w:ascii="Barlow" w:hAnsi="Barlow"/>
      <w:b/>
      <w:bCs/>
      <w:color w:val="555659" w:themeColor="text2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D41B7"/>
    <w:rPr>
      <w:rFonts w:ascii="Barlow" w:hAnsi="Barlow"/>
      <w:b/>
      <w:bCs/>
      <w:i/>
      <w:iCs/>
      <w:color w:val="555659" w:themeColor="text2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E551BB"/>
    <w:rPr>
      <w:color w:val="808080"/>
    </w:rPr>
  </w:style>
  <w:style w:type="character" w:styleId="Emphasis">
    <w:name w:val="Emphasis"/>
    <w:basedOn w:val="DefaultParagraphFont"/>
    <w:uiPriority w:val="20"/>
    <w:qFormat/>
    <w:rsid w:val="00077139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077139"/>
    <w:rPr>
      <w:i/>
      <w:iCs/>
      <w:color w:val="41B6E6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7139"/>
    <w:pPr>
      <w:pBdr>
        <w:top w:val="single" w:sz="4" w:space="10" w:color="41B6E6" w:themeColor="accent1"/>
        <w:bottom w:val="single" w:sz="4" w:space="10" w:color="41B6E6" w:themeColor="accent1"/>
      </w:pBdr>
      <w:spacing w:before="360" w:after="360"/>
      <w:ind w:right="90"/>
      <w:jc w:val="center"/>
    </w:pPr>
    <w:rPr>
      <w:i/>
      <w:iCs/>
      <w:color w:val="41B6E6" w:themeColor="accent1"/>
      <w14:textOutline w14:w="9525" w14:cap="rnd" w14:cmpd="sng" w14:algn="ctr">
        <w14:noFill/>
        <w14:prstDash w14:val="solid"/>
        <w14:bevel/>
      </w14:textOutline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7139"/>
    <w:rPr>
      <w:rFonts w:asciiTheme="minorBidi" w:hAnsiTheme="minorBidi"/>
      <w:i/>
      <w:iCs/>
      <w:color w:val="41B6E6" w:themeColor="accent1"/>
      <w:sz w:val="20"/>
      <w:szCs w:val="20"/>
      <w14:textOutline w14:w="9525" w14:cap="rnd" w14:cmpd="sng" w14:algn="ctr">
        <w14:noFill/>
        <w14:prstDash w14:val="solid"/>
        <w14:bevel/>
      </w14:textOutline>
    </w:rPr>
  </w:style>
  <w:style w:type="paragraph" w:styleId="ListParagraph">
    <w:name w:val="List Paragraph"/>
    <w:basedOn w:val="Normal"/>
    <w:link w:val="ListParagraphChar"/>
    <w:uiPriority w:val="34"/>
    <w:qFormat/>
    <w:rsid w:val="004B69C9"/>
    <w:pPr>
      <w:numPr>
        <w:numId w:val="14"/>
      </w:numPr>
      <w:spacing w:line="240" w:lineRule="auto"/>
      <w:ind w:left="360"/>
    </w:pPr>
    <w:rPr>
      <w:lang w:val="fr-FR"/>
    </w:rPr>
  </w:style>
  <w:style w:type="paragraph" w:customStyle="1" w:styleId="ListParagraphLevel2">
    <w:name w:val="List Paragraph Level 2"/>
    <w:basedOn w:val="ListParagraph"/>
    <w:link w:val="ListParagraphLevel2Char"/>
    <w:qFormat/>
    <w:rsid w:val="004B69C9"/>
    <w:pPr>
      <w:numPr>
        <w:ilvl w:val="1"/>
        <w:numId w:val="15"/>
      </w:numPr>
      <w:ind w:left="72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4B69C9"/>
    <w:rPr>
      <w:rFonts w:asciiTheme="minorBidi" w:hAnsiTheme="minorBidi"/>
      <w:sz w:val="20"/>
      <w:szCs w:val="20"/>
      <w:lang w:val="fr-FR"/>
    </w:rPr>
  </w:style>
  <w:style w:type="character" w:customStyle="1" w:styleId="ListParagraphLevel2Char">
    <w:name w:val="List Paragraph Level 2 Char"/>
    <w:basedOn w:val="ListParagraphChar"/>
    <w:link w:val="ListParagraphLevel2"/>
    <w:rsid w:val="004B69C9"/>
    <w:rPr>
      <w:rFonts w:asciiTheme="minorBidi" w:hAnsiTheme="minorBidi"/>
      <w:sz w:val="20"/>
      <w:szCs w:val="20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364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6836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78515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1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9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9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2378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42479">
          <w:marLeft w:val="10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35566">
          <w:marLeft w:val="10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01687">
          <w:marLeft w:val="10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1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7305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7595">
          <w:marLeft w:val="10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95307">
          <w:marLeft w:val="10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197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0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7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0683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4809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3531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3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Hindman\AppData\Roaming\Microsoft\Templates\ADI%20Word%20Template.dotx" TargetMode="External"/></Relationships>
</file>

<file path=word/theme/theme1.xml><?xml version="1.0" encoding="utf-8"?>
<a:theme xmlns:a="http://schemas.openxmlformats.org/drawingml/2006/main" name="Office Theme">
  <a:themeElements>
    <a:clrScheme name="ADI Corporate Palette 1">
      <a:dk1>
        <a:srgbClr val="000000"/>
      </a:dk1>
      <a:lt1>
        <a:srgbClr val="FFFFFF"/>
      </a:lt1>
      <a:dk2>
        <a:srgbClr val="555659"/>
      </a:dk2>
      <a:lt2>
        <a:srgbClr val="B1B3B3"/>
      </a:lt2>
      <a:accent1>
        <a:srgbClr val="41B6E6"/>
      </a:accent1>
      <a:accent2>
        <a:srgbClr val="0067B9"/>
      </a:accent2>
      <a:accent3>
        <a:srgbClr val="FED141"/>
      </a:accent3>
      <a:accent4>
        <a:srgbClr val="00B2A9"/>
      </a:accent4>
      <a:accent5>
        <a:srgbClr val="8637BA"/>
      </a:accent5>
      <a:accent6>
        <a:srgbClr val="FF7500"/>
      </a:accent6>
      <a:hlink>
        <a:srgbClr val="1B9CD0"/>
      </a:hlink>
      <a:folHlink>
        <a:srgbClr val="8637BA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C4498286B40C4FA3382BFF91E189C1" ma:contentTypeVersion="33" ma:contentTypeDescription="Create a new document." ma:contentTypeScope="" ma:versionID="239eaa268332bdb790daa994916a30e7">
  <xsd:schema xmlns:xsd="http://www.w3.org/2001/XMLSchema" xmlns:xs="http://www.w3.org/2001/XMLSchema" xmlns:p="http://schemas.microsoft.com/office/2006/metadata/properties" xmlns:ns2="6ade51c1-1b51-4744-a4ab-4a9a0a60a791" xmlns:ns3="8bed343d-fb5b-4311-99b3-ffbd18c61c05" targetNamespace="http://schemas.microsoft.com/office/2006/metadata/properties" ma:root="true" ma:fieldsID="7bc675595c2b194dc5147d439e3929f6" ns2:_="" ns3:_="">
    <xsd:import namespace="6ade51c1-1b51-4744-a4ab-4a9a0a60a791"/>
    <xsd:import namespace="8bed343d-fb5b-4311-99b3-ffbd18c61c05"/>
    <xsd:element name="properties">
      <xsd:complexType>
        <xsd:sequence>
          <xsd:element name="documentManagement">
            <xsd:complexType>
              <xsd:all>
                <xsd:element ref="ns2:Location" minOccurs="0"/>
                <xsd:element ref="ns2:ea5c4efb-40cc-4387-baac-7eda3467ca36CountryOrRegion" minOccurs="0"/>
                <xsd:element ref="ns2:ea5c4efb-40cc-4387-baac-7eda3467ca36State" minOccurs="0"/>
                <xsd:element ref="ns2:ea5c4efb-40cc-4387-baac-7eda3467ca36City" minOccurs="0"/>
                <xsd:element ref="ns2:ea5c4efb-40cc-4387-baac-7eda3467ca36PostalCode" minOccurs="0"/>
                <xsd:element ref="ns2:ea5c4efb-40cc-4387-baac-7eda3467ca36Street" minOccurs="0"/>
                <xsd:element ref="ns2:ea5c4efb-40cc-4387-baac-7eda3467ca36GeoLoc" minOccurs="0"/>
                <xsd:element ref="ns2:ea5c4efb-40cc-4387-baac-7eda3467ca36DispName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Thumbnail" minOccurs="0"/>
                <xsd:element ref="ns2:UniqueID0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de51c1-1b51-4744-a4ab-4a9a0a60a791" elementFormDefault="qualified">
    <xsd:import namespace="http://schemas.microsoft.com/office/2006/documentManagement/types"/>
    <xsd:import namespace="http://schemas.microsoft.com/office/infopath/2007/PartnerControls"/>
    <xsd:element name="Location" ma:index="8" nillable="true" ma:displayName="Location" ma:format="Dropdown" ma:internalName="Location">
      <xsd:simpleType>
        <xsd:restriction base="dms:Unknown"/>
      </xsd:simpleType>
    </xsd:element>
    <xsd:element name="ea5c4efb-40cc-4387-baac-7eda3467ca36CountryOrRegion" ma:index="9" nillable="true" ma:displayName="Location: Country/Region" ma:internalName="CountryOrRegion" ma:readOnly="true">
      <xsd:simpleType>
        <xsd:restriction base="dms:Text"/>
      </xsd:simpleType>
    </xsd:element>
    <xsd:element name="ea5c4efb-40cc-4387-baac-7eda3467ca36State" ma:index="10" nillable="true" ma:displayName="Location: State" ma:internalName="State" ma:readOnly="true">
      <xsd:simpleType>
        <xsd:restriction base="dms:Text"/>
      </xsd:simpleType>
    </xsd:element>
    <xsd:element name="ea5c4efb-40cc-4387-baac-7eda3467ca36City" ma:index="11" nillable="true" ma:displayName="Location: City" ma:internalName="City" ma:readOnly="true">
      <xsd:simpleType>
        <xsd:restriction base="dms:Text"/>
      </xsd:simpleType>
    </xsd:element>
    <xsd:element name="ea5c4efb-40cc-4387-baac-7eda3467ca36PostalCode" ma:index="12" nillable="true" ma:displayName="Location: Postal Code" ma:internalName="PostalCode" ma:readOnly="true">
      <xsd:simpleType>
        <xsd:restriction base="dms:Text"/>
      </xsd:simpleType>
    </xsd:element>
    <xsd:element name="ea5c4efb-40cc-4387-baac-7eda3467ca36Street" ma:index="13" nillable="true" ma:displayName="Location: Street" ma:internalName="Street" ma:readOnly="true">
      <xsd:simpleType>
        <xsd:restriction base="dms:Text"/>
      </xsd:simpleType>
    </xsd:element>
    <xsd:element name="ea5c4efb-40cc-4387-baac-7eda3467ca36GeoLoc" ma:index="14" nillable="true" ma:displayName="Location: Coordinates" ma:internalName="GeoLoc" ma:readOnly="true">
      <xsd:simpleType>
        <xsd:restriction base="dms:Unknown"/>
      </xsd:simpleType>
    </xsd:element>
    <xsd:element name="ea5c4efb-40cc-4387-baac-7eda3467ca36DispName" ma:index="15" nillable="true" ma:displayName="Location: Name" ma:internalName="DispName" ma:readOnly="true">
      <xsd:simpleType>
        <xsd:restriction base="dms:Text"/>
      </xsd:simpleType>
    </xsd:element>
    <xsd:element name="MediaServiceMetadata" ma:index="16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7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AutoTags" ma:index="20" nillable="true" ma:displayName="Tags" ma:internalName="MediaServiceAutoTags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humbnail" ma:index="28" nillable="true" ma:displayName="Thumbnail" ma:internalName="Thumbnail">
      <xsd:simpleType>
        <xsd:restriction base="dms:Unknown"/>
      </xsd:simpleType>
    </xsd:element>
    <xsd:element name="UniqueID0" ma:index="29" nillable="true" ma:displayName="UniqueID" ma:format="Dropdown" ma:internalName="UniqueID0" ma:percentage="FALSE">
      <xsd:simpleType>
        <xsd:restriction base="dms:Number"/>
      </xsd:simpleType>
    </xsd:element>
    <xsd:element name="lcf76f155ced4ddcb4097134ff3c332f" ma:index="31" nillable="true" ma:taxonomy="true" ma:internalName="lcf76f155ced4ddcb4097134ff3c332f" ma:taxonomyFieldName="MediaServiceImageTags" ma:displayName="Image Tags" ma:readOnly="false" ma:fieldId="{5cf76f15-5ced-4ddc-b409-7134ff3c332f}" ma:taxonomyMulti="true" ma:sspId="9b5e7185-7610-4f15-8d57-0ba1a3e572f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ed343d-fb5b-4311-99b3-ffbd18c61c05" elementFormDefault="qualified">
    <xsd:import namespace="http://schemas.microsoft.com/office/2006/documentManagement/types"/>
    <xsd:import namespace="http://schemas.microsoft.com/office/infopath/2007/PartnerControls"/>
    <xsd:element name="SharedWithUsers" ma:index="2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32" nillable="true" ma:displayName="Taxonomy Catch All Column" ma:hidden="true" ma:list="{6029c3a5-55b3-49a0-8250-03f1f90b3c13}" ma:internalName="TaxCatchAll" ma:showField="CatchAllData" ma:web="8bed343d-fb5b-4311-99b3-ffbd18c61c0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humbnail xmlns="6ade51c1-1b51-4744-a4ab-4a9a0a60a791" xsi:nil="true"/>
    <Location xmlns="6ade51c1-1b51-4744-a4ab-4a9a0a60a791" xsi:nil="true"/>
    <UniqueID0 xmlns="6ade51c1-1b51-4744-a4ab-4a9a0a60a791" xsi:nil="true"/>
    <TaxCatchAll xmlns="8bed343d-fb5b-4311-99b3-ffbd18c61c05" xsi:nil="true"/>
    <lcf76f155ced4ddcb4097134ff3c332f xmlns="6ade51c1-1b51-4744-a4ab-4a9a0a60a791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EA77FE1-6CF3-4B42-BD79-2DAE61CE3A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de51c1-1b51-4744-a4ab-4a9a0a60a791"/>
    <ds:schemaRef ds:uri="8bed343d-fb5b-4311-99b3-ffbd18c61c0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C503075-B461-4710-B4EA-89D94EDF4ED9}">
  <ds:schemaRefs>
    <ds:schemaRef ds:uri="http://schemas.microsoft.com/office/2006/metadata/properties"/>
    <ds:schemaRef ds:uri="http://schemas.microsoft.com/office/infopath/2007/PartnerControls"/>
    <ds:schemaRef ds:uri="6ade51c1-1b51-4744-a4ab-4a9a0a60a791"/>
    <ds:schemaRef ds:uri="8bed343d-fb5b-4311-99b3-ffbd18c61c05"/>
  </ds:schemaRefs>
</ds:datastoreItem>
</file>

<file path=customXml/itemProps3.xml><?xml version="1.0" encoding="utf-8"?>
<ds:datastoreItem xmlns:ds="http://schemas.openxmlformats.org/officeDocument/2006/customXml" ds:itemID="{A609822D-C013-4948-94A0-25E868A6637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ADI Word Template.dotx</Template>
  <TotalTime>53</TotalTime>
  <Pages>1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MAX11046EVKIT Driver Patch Code Review</vt:lpstr>
    </vt:vector>
  </TitlesOfParts>
  <Company>Analog Devices, Inc.</Company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DS2413 Read/Write Code Review</dc:title>
  <dc:subject/>
  <dc:creator>Hindman, Brian</dc:creator>
  <cp:keywords/>
  <dc:description/>
  <cp:lastModifiedBy>Hindman, Brian</cp:lastModifiedBy>
  <cp:revision>20</cp:revision>
  <cp:lastPrinted>2017-07-27T20:55:00Z</cp:lastPrinted>
  <dcterms:created xsi:type="dcterms:W3CDTF">2022-10-08T19:49:00Z</dcterms:created>
  <dcterms:modified xsi:type="dcterms:W3CDTF">2022-11-18T17:15:00Z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0x0101004DC4498286B40C4FA3382BFF91E189C1</vt:lpwstr>
  </property>
</Properties>
</file>